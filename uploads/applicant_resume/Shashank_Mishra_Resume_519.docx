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8C3CC2" w:rsidP="00913946">
            <w:pPr>
              <w:pStyle w:val="Title"/>
            </w:pPr>
            <w:r>
              <w:t>sHASHANK mISHRA</w:t>
            </w:r>
            <w:r w:rsidR="00692703" w:rsidRPr="00CF1A49">
              <w:t xml:space="preserve"> </w:t>
            </w:r>
          </w:p>
          <w:p w:rsidR="00692703" w:rsidRPr="00CF1A49" w:rsidRDefault="00B92D6B" w:rsidP="00913946">
            <w:pPr>
              <w:pStyle w:val="ContactInfo"/>
              <w:contextualSpacing w:val="0"/>
            </w:pPr>
            <w:r>
              <w:t xml:space="preserve">National Informatics </w:t>
            </w:r>
            <w:proofErr w:type="gramStart"/>
            <w:r>
              <w:t xml:space="preserve">Centre </w:t>
            </w:r>
            <w:r w:rsidR="008C3CC2">
              <w:t>,</w:t>
            </w:r>
            <w:proofErr w:type="gramEnd"/>
            <w:r w:rsidR="008C3CC2">
              <w:t xml:space="preserve"> </w:t>
            </w:r>
            <w:proofErr w:type="spellStart"/>
            <w:r w:rsidR="008C3CC2">
              <w:t>MeitY</w:t>
            </w:r>
            <w:proofErr w:type="spellEnd"/>
          </w:p>
          <w:p w:rsidR="00692703" w:rsidRDefault="00A66B63" w:rsidP="008C3CC2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C4915A521B024149A8868AC7A2C2EC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7A6A846FE5394808A984746C782AC92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8C3CC2">
              <w:t>SHASHANKMISHRA15440@GMAIL.COM</w:t>
            </w:r>
          </w:p>
          <w:p w:rsidR="008C3CC2" w:rsidRPr="00CF1A49" w:rsidRDefault="008C3CC2" w:rsidP="008C3CC2">
            <w:pPr>
              <w:pStyle w:val="ContactInfoEmphasis"/>
              <w:contextualSpacing w:val="0"/>
            </w:pPr>
            <w:r>
              <w:t>Phone - 9319704345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8C3CC2" w:rsidRPr="00CF1A49" w:rsidRDefault="008C3CC2" w:rsidP="008C3CC2">
            <w:pPr>
              <w:contextualSpacing w:val="0"/>
            </w:pPr>
            <w:r>
              <w:t xml:space="preserve">To learn the modern technologies like AI , ML , </w:t>
            </w:r>
            <w:proofErr w:type="spellStart"/>
            <w:r>
              <w:t>IoT</w:t>
            </w:r>
            <w:proofErr w:type="spellEnd"/>
            <w:r>
              <w:t xml:space="preserve"> , </w:t>
            </w:r>
            <w:proofErr w:type="spellStart"/>
            <w:r>
              <w:t>Blockchain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  <w:r>
              <w:t xml:space="preserve"> and apply the same to fulfill the objectives of the organization .</w:t>
            </w:r>
          </w:p>
        </w:tc>
      </w:tr>
    </w:tbl>
    <w:p w:rsidR="004E01EB" w:rsidRPr="00CF1A49" w:rsidRDefault="00A66B63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63548C5D101343AFA1D96ADF0DEA0D30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1D0BF1" w:rsidP="001D0BF1">
            <w:pPr>
              <w:pStyle w:val="Heading3"/>
              <w:contextualSpacing w:val="0"/>
              <w:outlineLvl w:val="2"/>
            </w:pPr>
          </w:p>
          <w:p w:rsidR="001D0BF1" w:rsidRPr="00CF1A49" w:rsidRDefault="008C3CC2" w:rsidP="001D0BF1">
            <w:pPr>
              <w:pStyle w:val="Heading2"/>
              <w:contextualSpacing w:val="0"/>
              <w:outlineLvl w:val="1"/>
            </w:pPr>
            <w:r>
              <w:t>programmer analyst</w:t>
            </w:r>
            <w:r w:rsidR="001D0BF1" w:rsidRPr="00CF1A49">
              <w:t xml:space="preserve">, </w:t>
            </w:r>
            <w:r w:rsidR="00B92D6B">
              <w:rPr>
                <w:rStyle w:val="SubtleReference"/>
              </w:rPr>
              <w:t xml:space="preserve">cognizant technology </w:t>
            </w:r>
            <w:proofErr w:type="gramStart"/>
            <w:r w:rsidR="00B92D6B">
              <w:rPr>
                <w:rStyle w:val="SubtleReference"/>
              </w:rPr>
              <w:t>solutions ,pune</w:t>
            </w:r>
            <w:proofErr w:type="gramEnd"/>
          </w:p>
          <w:p w:rsidR="000C5EF9" w:rsidRPr="00CF1A49" w:rsidRDefault="000C5EF9" w:rsidP="00B92D6B">
            <w:pPr>
              <w:contextualSpacing w:val="0"/>
            </w:pP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B92D6B" w:rsidP="00F61DF9">
            <w:pPr>
              <w:pStyle w:val="Heading2"/>
              <w:contextualSpacing w:val="0"/>
              <w:outlineLvl w:val="1"/>
            </w:pPr>
            <w:r>
              <w:t>scientist b, national informatics centre (meitY)</w:t>
            </w:r>
          </w:p>
          <w:p w:rsidR="00F61DF9" w:rsidRDefault="000C5EF9" w:rsidP="00B92D6B">
            <w:r>
              <w:t>(</w:t>
            </w:r>
            <w:bookmarkStart w:id="0" w:name="_GoBack"/>
            <w:bookmarkEnd w:id="0"/>
            <w:r>
              <w:t>Presently Working)</w:t>
            </w:r>
          </w:p>
        </w:tc>
      </w:tr>
    </w:tbl>
    <w:p w:rsidR="00DA59AA" w:rsidRPr="00CF1A49" w:rsidRDefault="00A66B63" w:rsidP="0097790C">
      <w:pPr>
        <w:pStyle w:val="Heading1"/>
      </w:pPr>
      <w:sdt>
        <w:sdtPr>
          <w:alias w:val="Education:"/>
          <w:tag w:val="Education:"/>
          <w:id w:val="-1908763273"/>
          <w:placeholder>
            <w:docPart w:val="CE5AD4E0825340A59B12A164A4AA8D7C"/>
          </w:placeholder>
          <w:temporary/>
          <w:showingPlcHdr/>
          <w15:appearance w15:val="hidden"/>
        </w:sdtPr>
        <w:sdtEndPr/>
        <w:sdtContent>
          <w:r w:rsidR="00DA59AA" w:rsidRPr="00CF1A49">
            <w:t>Education</w:t>
          </w:r>
        </w:sdtContent>
      </w:sdt>
      <w:r w:rsidR="00B92D6B">
        <w:t>(professional)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A66B63" w:rsidP="001D0BF1">
            <w:pPr>
              <w:pStyle w:val="Heading3"/>
              <w:contextualSpacing w:val="0"/>
              <w:outlineLvl w:val="2"/>
            </w:pPr>
            <w:sdt>
              <w:sdtPr>
                <w:alias w:val="Enter month of school 1:"/>
                <w:tag w:val="Enter month of school 1:"/>
                <w:id w:val="1364630836"/>
                <w:placeholder>
                  <w:docPart w:val="F0CFAF1362EE4ABB9DD9AF8EC1E59E3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CF1A49">
                  <w:t>Month</w:t>
                </w:r>
              </w:sdtContent>
            </w:sdt>
            <w:r w:rsidR="001D0BF1" w:rsidRPr="00CF1A49">
              <w:t xml:space="preserve"> </w:t>
            </w:r>
            <w:sdt>
              <w:sdtPr>
                <w:alias w:val="Enter year of school 1:"/>
                <w:tag w:val="Enter year of school 1:"/>
                <w:id w:val="871491248"/>
                <w:placeholder>
                  <w:docPart w:val="443B167310B9498089154D86DCD9AE4E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CF1A49">
                  <w:t>Year</w:t>
                </w:r>
              </w:sdtContent>
            </w:sdt>
          </w:p>
          <w:p w:rsidR="001D0BF1" w:rsidRPr="00CF1A49" w:rsidRDefault="00B92D6B" w:rsidP="001D0BF1">
            <w:pPr>
              <w:pStyle w:val="Heading2"/>
              <w:contextualSpacing w:val="0"/>
              <w:outlineLvl w:val="1"/>
            </w:pPr>
            <w:proofErr w:type="gramStart"/>
            <w:r>
              <w:t>b.tech</w:t>
            </w:r>
            <w:proofErr w:type="gramEnd"/>
            <w:r>
              <w:t xml:space="preserve"> (cse), nit raipur</w:t>
            </w:r>
          </w:p>
          <w:p w:rsidR="007538DC" w:rsidRPr="00CF1A49" w:rsidRDefault="007538DC" w:rsidP="00B92D6B">
            <w:pPr>
              <w:contextualSpacing w:val="0"/>
            </w:pP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Default="00F61DF9" w:rsidP="00B92D6B">
            <w:pPr>
              <w:pStyle w:val="Heading3"/>
              <w:contextualSpacing w:val="0"/>
            </w:pPr>
          </w:p>
        </w:tc>
      </w:tr>
    </w:tbl>
    <w:sdt>
      <w:sdtPr>
        <w:alias w:val="Skills:"/>
        <w:tag w:val="Skills:"/>
        <w:id w:val="-1392877668"/>
        <w:placeholder>
          <w:docPart w:val="34EDF5CBD4B944DBB1B4DE9B20502981"/>
        </w:placeholder>
        <w:temporary/>
        <w:showingPlcHdr/>
        <w15:appearance w15:val="hidden"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F4E6D" w:rsidRDefault="00B92D6B" w:rsidP="00B92D6B">
            <w:pPr>
              <w:pStyle w:val="ListBullet"/>
              <w:contextualSpacing w:val="0"/>
            </w:pPr>
            <w:r>
              <w:t xml:space="preserve">Python </w:t>
            </w:r>
          </w:p>
          <w:p w:rsidR="00B92D6B" w:rsidRDefault="00B92D6B" w:rsidP="00B92D6B">
            <w:pPr>
              <w:pStyle w:val="ListBullet"/>
              <w:contextualSpacing w:val="0"/>
            </w:pPr>
            <w:r>
              <w:t>Java Script</w:t>
            </w:r>
          </w:p>
          <w:p w:rsidR="00B92D6B" w:rsidRPr="006E1507" w:rsidRDefault="00B92D6B" w:rsidP="00B92D6B">
            <w:pPr>
              <w:pStyle w:val="ListBullet"/>
              <w:contextualSpacing w:val="0"/>
            </w:pPr>
            <w:r>
              <w:t>C, C++, C#, Java</w:t>
            </w: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B92D6B" w:rsidP="006E1507">
            <w:pPr>
              <w:pStyle w:val="ListBullet"/>
              <w:contextualSpacing w:val="0"/>
            </w:pPr>
            <w:r>
              <w:t>PHP</w:t>
            </w:r>
          </w:p>
          <w:p w:rsidR="001E3120" w:rsidRPr="006E1507" w:rsidRDefault="00B92D6B" w:rsidP="006E1507">
            <w:pPr>
              <w:pStyle w:val="ListBullet"/>
              <w:contextualSpacing w:val="0"/>
            </w:pPr>
            <w:r>
              <w:t>.NET</w:t>
            </w:r>
          </w:p>
          <w:p w:rsidR="001E3120" w:rsidRPr="006E1507" w:rsidRDefault="001E3120" w:rsidP="00B92D6B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5DDE483A29364C8F831D37692A415764"/>
        </w:placeholder>
        <w:temporary/>
        <w:showingPlcHdr/>
        <w15:appearance w15:val="hidden"/>
      </w:sdtPr>
      <w:sdtEndPr/>
      <w:sdtContent>
        <w:p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:rsidR="00B51D1B" w:rsidRPr="006E1507" w:rsidRDefault="00B92D6B" w:rsidP="006E1507">
      <w:r>
        <w:t xml:space="preserve">Currently working for in a project in </w:t>
      </w:r>
      <w:proofErr w:type="gramStart"/>
      <w:r>
        <w:t>AI ,</w:t>
      </w:r>
      <w:proofErr w:type="gramEnd"/>
      <w:r>
        <w:t xml:space="preserve"> ML under to predict the risk factor for Mother Mortality Rate(MMR).</w:t>
      </w:r>
    </w:p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B63" w:rsidRDefault="00A66B63" w:rsidP="0068194B">
      <w:r>
        <w:separator/>
      </w:r>
    </w:p>
    <w:p w:rsidR="00A66B63" w:rsidRDefault="00A66B63"/>
    <w:p w:rsidR="00A66B63" w:rsidRDefault="00A66B63"/>
  </w:endnote>
  <w:endnote w:type="continuationSeparator" w:id="0">
    <w:p w:rsidR="00A66B63" w:rsidRDefault="00A66B63" w:rsidP="0068194B">
      <w:r>
        <w:continuationSeparator/>
      </w:r>
    </w:p>
    <w:p w:rsidR="00A66B63" w:rsidRDefault="00A66B63"/>
    <w:p w:rsidR="00A66B63" w:rsidRDefault="00A66B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B63" w:rsidRDefault="00A66B63" w:rsidP="0068194B">
      <w:r>
        <w:separator/>
      </w:r>
    </w:p>
    <w:p w:rsidR="00A66B63" w:rsidRDefault="00A66B63"/>
    <w:p w:rsidR="00A66B63" w:rsidRDefault="00A66B63"/>
  </w:footnote>
  <w:footnote w:type="continuationSeparator" w:id="0">
    <w:p w:rsidR="00A66B63" w:rsidRDefault="00A66B63" w:rsidP="0068194B">
      <w:r>
        <w:continuationSeparator/>
      </w:r>
    </w:p>
    <w:p w:rsidR="00A66B63" w:rsidRDefault="00A66B63"/>
    <w:p w:rsidR="00A66B63" w:rsidRDefault="00A66B6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18A42A" wp14:editId="25F6F9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0EE6657" id="Straight Connector 5" o:spid="_x0000_s1026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CC2"/>
    <w:rsid w:val="000001EF"/>
    <w:rsid w:val="00007322"/>
    <w:rsid w:val="00007728"/>
    <w:rsid w:val="00022EB2"/>
    <w:rsid w:val="00024584"/>
    <w:rsid w:val="00024730"/>
    <w:rsid w:val="00055E95"/>
    <w:rsid w:val="0007021F"/>
    <w:rsid w:val="000A7A03"/>
    <w:rsid w:val="000B2BA5"/>
    <w:rsid w:val="000C5EF9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3CC2"/>
    <w:rsid w:val="008C7056"/>
    <w:rsid w:val="008F2F1D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6B63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2D6B"/>
    <w:rsid w:val="00BA0D2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97A10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RATOR\AppData\Local\Temp\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915A521B024149A8868AC7A2C2E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660CE-6B31-40F7-87A6-DDAAD7907C75}"/>
      </w:docPartPr>
      <w:docPartBody>
        <w:p w:rsidR="00000000" w:rsidRDefault="002D55FE">
          <w:pPr>
            <w:pStyle w:val="C4915A521B024149A8868AC7A2C2ECCC"/>
          </w:pPr>
          <w:r w:rsidRPr="00CF1A49">
            <w:t>Email</w:t>
          </w:r>
        </w:p>
      </w:docPartBody>
    </w:docPart>
    <w:docPart>
      <w:docPartPr>
        <w:name w:val="7A6A846FE5394808A984746C782AC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1EF59-D95D-4C15-AA79-FB4E3B27DDE0}"/>
      </w:docPartPr>
      <w:docPartBody>
        <w:p w:rsidR="00000000" w:rsidRDefault="002D55FE">
          <w:pPr>
            <w:pStyle w:val="7A6A846FE5394808A984746C782AC92A"/>
          </w:pPr>
          <w:r w:rsidRPr="00CF1A49">
            <w:t>·</w:t>
          </w:r>
        </w:p>
      </w:docPartBody>
    </w:docPart>
    <w:docPart>
      <w:docPartPr>
        <w:name w:val="63548C5D101343AFA1D96ADF0DEA0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23171-57AF-4A12-A114-165D9D2133DC}"/>
      </w:docPartPr>
      <w:docPartBody>
        <w:p w:rsidR="00000000" w:rsidRDefault="002D55FE">
          <w:pPr>
            <w:pStyle w:val="63548C5D101343AFA1D96ADF0DEA0D30"/>
          </w:pPr>
          <w:r w:rsidRPr="00CF1A49">
            <w:t>Experience</w:t>
          </w:r>
        </w:p>
      </w:docPartBody>
    </w:docPart>
    <w:docPart>
      <w:docPartPr>
        <w:name w:val="CE5AD4E0825340A59B12A164A4AA8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F12C-75AC-4D7A-B925-06E3C6BE6C56}"/>
      </w:docPartPr>
      <w:docPartBody>
        <w:p w:rsidR="00000000" w:rsidRDefault="002D55FE">
          <w:pPr>
            <w:pStyle w:val="CE5AD4E0825340A59B12A164A4AA8D7C"/>
          </w:pPr>
          <w:r w:rsidRPr="00CF1A49">
            <w:t>Education</w:t>
          </w:r>
        </w:p>
      </w:docPartBody>
    </w:docPart>
    <w:docPart>
      <w:docPartPr>
        <w:name w:val="F0CFAF1362EE4ABB9DD9AF8EC1E59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5147-86A5-4053-B380-E5C548DF06B0}"/>
      </w:docPartPr>
      <w:docPartBody>
        <w:p w:rsidR="00000000" w:rsidRDefault="002D55FE">
          <w:pPr>
            <w:pStyle w:val="F0CFAF1362EE4ABB9DD9AF8EC1E59E36"/>
          </w:pPr>
          <w:r w:rsidRPr="00CF1A49">
            <w:t>Month</w:t>
          </w:r>
        </w:p>
      </w:docPartBody>
    </w:docPart>
    <w:docPart>
      <w:docPartPr>
        <w:name w:val="443B167310B9498089154D86DCD9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FA4A6-0DF5-46D2-86CB-57364BE03C74}"/>
      </w:docPartPr>
      <w:docPartBody>
        <w:p w:rsidR="00000000" w:rsidRDefault="002D55FE">
          <w:pPr>
            <w:pStyle w:val="443B167310B9498089154D86DCD9AE4E"/>
          </w:pPr>
          <w:r w:rsidRPr="00CF1A49">
            <w:t>Year</w:t>
          </w:r>
        </w:p>
      </w:docPartBody>
    </w:docPart>
    <w:docPart>
      <w:docPartPr>
        <w:name w:val="34EDF5CBD4B944DBB1B4DE9B20502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DD21D-455A-457F-A8CD-F591EF6F40B6}"/>
      </w:docPartPr>
      <w:docPartBody>
        <w:p w:rsidR="00000000" w:rsidRDefault="002D55FE">
          <w:pPr>
            <w:pStyle w:val="34EDF5CBD4B944DBB1B4DE9B20502981"/>
          </w:pPr>
          <w:r w:rsidRPr="00CF1A49">
            <w:t>Skills</w:t>
          </w:r>
        </w:p>
      </w:docPartBody>
    </w:docPart>
    <w:docPart>
      <w:docPartPr>
        <w:name w:val="5DDE483A29364C8F831D37692A415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9B286-5F3B-4F34-BF65-C33F5CD06CDB}"/>
      </w:docPartPr>
      <w:docPartBody>
        <w:p w:rsidR="00000000" w:rsidRDefault="002D55FE">
          <w:pPr>
            <w:pStyle w:val="5DDE483A29364C8F831D37692A415764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FE"/>
    <w:rsid w:val="002D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9A0AAB278D43D5981094A027E1FC52">
    <w:name w:val="989A0AAB278D43D5981094A027E1FC52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328CE9AF98D481695A4DFA7DA89B8AD">
    <w:name w:val="B328CE9AF98D481695A4DFA7DA89B8AD"/>
  </w:style>
  <w:style w:type="paragraph" w:customStyle="1" w:styleId="96132A01863C49CFAC22D4C65D9379AD">
    <w:name w:val="96132A01863C49CFAC22D4C65D9379AD"/>
  </w:style>
  <w:style w:type="paragraph" w:customStyle="1" w:styleId="F2AED9888C7C40C7A1862F698C5FDC30">
    <w:name w:val="F2AED9888C7C40C7A1862F698C5FDC30"/>
  </w:style>
  <w:style w:type="paragraph" w:customStyle="1" w:styleId="08D931757B384A61B3502B287F1081C0">
    <w:name w:val="08D931757B384A61B3502B287F1081C0"/>
  </w:style>
  <w:style w:type="paragraph" w:customStyle="1" w:styleId="C4915A521B024149A8868AC7A2C2ECCC">
    <w:name w:val="C4915A521B024149A8868AC7A2C2ECCC"/>
  </w:style>
  <w:style w:type="paragraph" w:customStyle="1" w:styleId="7A6A846FE5394808A984746C782AC92A">
    <w:name w:val="7A6A846FE5394808A984746C782AC92A"/>
  </w:style>
  <w:style w:type="paragraph" w:customStyle="1" w:styleId="AAF03E3B6E8943EE94EB8B7FB129A6CC">
    <w:name w:val="AAF03E3B6E8943EE94EB8B7FB129A6CC"/>
  </w:style>
  <w:style w:type="paragraph" w:customStyle="1" w:styleId="7A2D3AAABD82466F91E055B4960B1438">
    <w:name w:val="7A2D3AAABD82466F91E055B4960B1438"/>
  </w:style>
  <w:style w:type="paragraph" w:customStyle="1" w:styleId="966B14AE62DE4DB5A7EC3AA0FAE2CD3A">
    <w:name w:val="966B14AE62DE4DB5A7EC3AA0FAE2CD3A"/>
  </w:style>
  <w:style w:type="paragraph" w:customStyle="1" w:styleId="E7FE2B95DEAA499CB69F2D524F1C7EEB">
    <w:name w:val="E7FE2B95DEAA499CB69F2D524F1C7EEB"/>
  </w:style>
  <w:style w:type="paragraph" w:customStyle="1" w:styleId="63548C5D101343AFA1D96ADF0DEA0D30">
    <w:name w:val="63548C5D101343AFA1D96ADF0DEA0D30"/>
  </w:style>
  <w:style w:type="paragraph" w:customStyle="1" w:styleId="39DCBE33613E4586A4C90D8F83224260">
    <w:name w:val="39DCBE33613E4586A4C90D8F83224260"/>
  </w:style>
  <w:style w:type="paragraph" w:customStyle="1" w:styleId="37B0BECA53D842E3B6E2EC500FC4911A">
    <w:name w:val="37B0BECA53D842E3B6E2EC500FC4911A"/>
  </w:style>
  <w:style w:type="paragraph" w:customStyle="1" w:styleId="3B10CDAB6CC5423C808C9F834BA140F8">
    <w:name w:val="3B10CDAB6CC5423C808C9F834BA140F8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3A95D9CE56042E3ADD18C6A2BAD073B">
    <w:name w:val="C3A95D9CE56042E3ADD18C6A2BAD073B"/>
  </w:style>
  <w:style w:type="paragraph" w:customStyle="1" w:styleId="87A02E78F783438A84A27A2334EEED14">
    <w:name w:val="87A02E78F783438A84A27A2334EEED14"/>
  </w:style>
  <w:style w:type="paragraph" w:customStyle="1" w:styleId="CB8B0A515C874150BA3BA51BC2645D75">
    <w:name w:val="CB8B0A515C874150BA3BA51BC2645D75"/>
  </w:style>
  <w:style w:type="paragraph" w:customStyle="1" w:styleId="D64DC88DEE15446188DCA96813E095CA">
    <w:name w:val="D64DC88DEE15446188DCA96813E095CA"/>
  </w:style>
  <w:style w:type="paragraph" w:customStyle="1" w:styleId="D56CDB48113344ED9877BD2CF8FE06E4">
    <w:name w:val="D56CDB48113344ED9877BD2CF8FE06E4"/>
  </w:style>
  <w:style w:type="paragraph" w:customStyle="1" w:styleId="94FA0D58D4C04A2481753E366065DB05">
    <w:name w:val="94FA0D58D4C04A2481753E366065DB05"/>
  </w:style>
  <w:style w:type="paragraph" w:customStyle="1" w:styleId="953A11954F024EC19E25CFA66F16189B">
    <w:name w:val="953A11954F024EC19E25CFA66F16189B"/>
  </w:style>
  <w:style w:type="paragraph" w:customStyle="1" w:styleId="CE5AD4E0825340A59B12A164A4AA8D7C">
    <w:name w:val="CE5AD4E0825340A59B12A164A4AA8D7C"/>
  </w:style>
  <w:style w:type="paragraph" w:customStyle="1" w:styleId="F0CFAF1362EE4ABB9DD9AF8EC1E59E36">
    <w:name w:val="F0CFAF1362EE4ABB9DD9AF8EC1E59E36"/>
  </w:style>
  <w:style w:type="paragraph" w:customStyle="1" w:styleId="443B167310B9498089154D86DCD9AE4E">
    <w:name w:val="443B167310B9498089154D86DCD9AE4E"/>
  </w:style>
  <w:style w:type="paragraph" w:customStyle="1" w:styleId="A79568D954494268B26A81D8ACD4087B">
    <w:name w:val="A79568D954494268B26A81D8ACD4087B"/>
  </w:style>
  <w:style w:type="paragraph" w:customStyle="1" w:styleId="8ED766677C5A4F6A8512A6BECF710748">
    <w:name w:val="8ED766677C5A4F6A8512A6BECF710748"/>
  </w:style>
  <w:style w:type="paragraph" w:customStyle="1" w:styleId="24A52DFF9A1F4FB7938486C861342E7B">
    <w:name w:val="24A52DFF9A1F4FB7938486C861342E7B"/>
  </w:style>
  <w:style w:type="paragraph" w:customStyle="1" w:styleId="B631A30DA2274416BD968169CC68BE44">
    <w:name w:val="B631A30DA2274416BD968169CC68BE44"/>
  </w:style>
  <w:style w:type="paragraph" w:customStyle="1" w:styleId="E804FD92147D4B1998093C3BAA726DA3">
    <w:name w:val="E804FD92147D4B1998093C3BAA726DA3"/>
  </w:style>
  <w:style w:type="paragraph" w:customStyle="1" w:styleId="411E8FFE3E9C4834B3061B62266C480C">
    <w:name w:val="411E8FFE3E9C4834B3061B62266C480C"/>
  </w:style>
  <w:style w:type="paragraph" w:customStyle="1" w:styleId="BB1A412208164742B797846F80525A86">
    <w:name w:val="BB1A412208164742B797846F80525A86"/>
  </w:style>
  <w:style w:type="paragraph" w:customStyle="1" w:styleId="9C9FE7B0B1A14A50AFEE0AE464023C77">
    <w:name w:val="9C9FE7B0B1A14A50AFEE0AE464023C77"/>
  </w:style>
  <w:style w:type="paragraph" w:customStyle="1" w:styleId="34EDF5CBD4B944DBB1B4DE9B20502981">
    <w:name w:val="34EDF5CBD4B944DBB1B4DE9B20502981"/>
  </w:style>
  <w:style w:type="paragraph" w:customStyle="1" w:styleId="9F502F7FF6C64B1AA03BF50B9D9B4592">
    <w:name w:val="9F502F7FF6C64B1AA03BF50B9D9B4592"/>
  </w:style>
  <w:style w:type="paragraph" w:customStyle="1" w:styleId="534D7D39880D43CAB5EAEA246394F1C2">
    <w:name w:val="534D7D39880D43CAB5EAEA246394F1C2"/>
  </w:style>
  <w:style w:type="paragraph" w:customStyle="1" w:styleId="44420249EE024124AC24BE68B4F9A42D">
    <w:name w:val="44420249EE024124AC24BE68B4F9A42D"/>
  </w:style>
  <w:style w:type="paragraph" w:customStyle="1" w:styleId="E1C8843AE99840829B731664DA0E642A">
    <w:name w:val="E1C8843AE99840829B731664DA0E642A"/>
  </w:style>
  <w:style w:type="paragraph" w:customStyle="1" w:styleId="74F3F54DF6724247B4D03863B2E95F7E">
    <w:name w:val="74F3F54DF6724247B4D03863B2E95F7E"/>
  </w:style>
  <w:style w:type="paragraph" w:customStyle="1" w:styleId="5DDE483A29364C8F831D37692A415764">
    <w:name w:val="5DDE483A29364C8F831D37692A415764"/>
  </w:style>
  <w:style w:type="paragraph" w:customStyle="1" w:styleId="79C586F474F64393A44E934288682CE7">
    <w:name w:val="79C586F474F64393A44E934288682C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tf16402488_win32.dotx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2022-03-24T10:11:00Z</dcterms:created>
  <dcterms:modified xsi:type="dcterms:W3CDTF">2022-03-24T10:33:00Z</dcterms:modified>
  <cp:category/>
</cp:coreProperties>
</file>