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14:paraId="5926F93F" w14:textId="77777777" w:rsidTr="001B2ABD">
        <w:trPr>
          <w:trHeight w:val="4410"/>
        </w:trPr>
        <w:tc>
          <w:tcPr>
            <w:tcW w:w="3600" w:type="dxa"/>
            <w:vAlign w:val="bottom"/>
          </w:tcPr>
          <w:p w14:paraId="244B48EA" w14:textId="43ADE2D8" w:rsidR="001B2ABD" w:rsidRDefault="001B2ABD" w:rsidP="00FC4919">
            <w:pPr>
              <w:tabs>
                <w:tab w:val="left" w:pos="990"/>
              </w:tabs>
            </w:pPr>
          </w:p>
        </w:tc>
        <w:tc>
          <w:tcPr>
            <w:tcW w:w="720" w:type="dxa"/>
          </w:tcPr>
          <w:p w14:paraId="7738F805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14:paraId="5F8FCECD" w14:textId="2641E3A0" w:rsidR="001B2ABD" w:rsidRDefault="003E6A56" w:rsidP="001B2ABD">
            <w:pPr>
              <w:pStyle w:val="Title"/>
            </w:pPr>
            <w:r>
              <w:t>Pratik Shah</w:t>
            </w:r>
          </w:p>
          <w:p w14:paraId="2AFD7966" w14:textId="31AFE340" w:rsidR="001B2ABD" w:rsidRDefault="003E6A56" w:rsidP="001B2ABD">
            <w:pPr>
              <w:pStyle w:val="Subtitle"/>
            </w:pPr>
            <w:r w:rsidRPr="00C849FD">
              <w:rPr>
                <w:spacing w:val="1"/>
                <w:w w:val="34"/>
              </w:rPr>
              <w:t>AVP in Barclays Technology Centre Pun</w:t>
            </w:r>
            <w:r w:rsidRPr="00C849FD">
              <w:rPr>
                <w:spacing w:val="9"/>
                <w:w w:val="34"/>
              </w:rPr>
              <w:t>e</w:t>
            </w:r>
          </w:p>
        </w:tc>
      </w:tr>
      <w:tr w:rsidR="001B2ABD" w14:paraId="1D3E24CB" w14:textId="77777777" w:rsidTr="001B2ABD">
        <w:tc>
          <w:tcPr>
            <w:tcW w:w="3600" w:type="dxa"/>
          </w:tcPr>
          <w:sdt>
            <w:sdtPr>
              <w:id w:val="-1711873194"/>
              <w:placeholder>
                <w:docPart w:val="D3496FE0BFDC41BD9CC4AED798AF2BB0"/>
              </w:placeholder>
              <w:temporary/>
              <w:showingPlcHdr/>
              <w15:appearance w15:val="hidden"/>
            </w:sdtPr>
            <w:sdtEndPr/>
            <w:sdtContent>
              <w:p w14:paraId="4734D2C2" w14:textId="77777777" w:rsidR="001B2ABD" w:rsidRDefault="00036450" w:rsidP="00036450">
                <w:pPr>
                  <w:pStyle w:val="Heading3"/>
                </w:pPr>
                <w:r w:rsidRPr="00D5459D">
                  <w:t>Profile</w:t>
                </w:r>
              </w:p>
            </w:sdtContent>
          </w:sdt>
          <w:p w14:paraId="7403DDBC" w14:textId="319D8C4A" w:rsidR="00036450" w:rsidRDefault="00FC4919" w:rsidP="00FC4919">
            <w:pPr>
              <w:pStyle w:val="ListParagraph"/>
              <w:numPr>
                <w:ilvl w:val="0"/>
                <w:numId w:val="2"/>
              </w:numPr>
            </w:pPr>
            <w:r>
              <w:t>Bachelor Degree in IT</w:t>
            </w:r>
          </w:p>
          <w:p w14:paraId="041BB6B2" w14:textId="3DA0E942" w:rsidR="00FC4919" w:rsidRDefault="00FC4919" w:rsidP="00FC4919">
            <w:pPr>
              <w:pStyle w:val="ListParagraph"/>
              <w:numPr>
                <w:ilvl w:val="0"/>
                <w:numId w:val="2"/>
              </w:numPr>
            </w:pPr>
            <w:r>
              <w:t>Overall, 10</w:t>
            </w:r>
            <w:r w:rsidR="00037A19">
              <w:t>.5</w:t>
            </w:r>
            <w:r>
              <w:t xml:space="preserve"> year of IT experience</w:t>
            </w:r>
          </w:p>
          <w:p w14:paraId="3D0B5968" w14:textId="33AF6650" w:rsidR="00FC4919" w:rsidRDefault="00FC4919" w:rsidP="00FC4919">
            <w:pPr>
              <w:pStyle w:val="ListParagraph"/>
              <w:numPr>
                <w:ilvl w:val="0"/>
                <w:numId w:val="2"/>
              </w:numPr>
            </w:pPr>
            <w:r>
              <w:t>Thorough understanding of Operating system and Database</w:t>
            </w:r>
          </w:p>
          <w:p w14:paraId="6AF4E5B9" w14:textId="7AE66082" w:rsidR="00FC4919" w:rsidRDefault="00FC4919" w:rsidP="00FC4919">
            <w:pPr>
              <w:pStyle w:val="ListParagraph"/>
              <w:numPr>
                <w:ilvl w:val="0"/>
                <w:numId w:val="2"/>
              </w:numPr>
            </w:pPr>
            <w:r>
              <w:t>Experience in Unix and Unix shell scripting</w:t>
            </w:r>
          </w:p>
          <w:p w14:paraId="73116564" w14:textId="36D9D445" w:rsidR="00FC4919" w:rsidRDefault="00FC4919" w:rsidP="00FC4919">
            <w:pPr>
              <w:pStyle w:val="ListParagraph"/>
              <w:numPr>
                <w:ilvl w:val="0"/>
                <w:numId w:val="2"/>
              </w:numPr>
            </w:pPr>
            <w:r>
              <w:t>Experience in Python Data science and Machine Learning</w:t>
            </w:r>
          </w:p>
          <w:p w14:paraId="3ABC4171" w14:textId="5DB132A8" w:rsidR="00FC4919" w:rsidRDefault="00FC4919" w:rsidP="00FC4919">
            <w:pPr>
              <w:pStyle w:val="ListParagraph"/>
              <w:numPr>
                <w:ilvl w:val="0"/>
                <w:numId w:val="2"/>
              </w:numPr>
            </w:pPr>
            <w:r>
              <w:t>Experience in Informatica and Abinitio ETL tool</w:t>
            </w:r>
          </w:p>
          <w:p w14:paraId="71F13DD5" w14:textId="31497961" w:rsidR="00FC4919" w:rsidRDefault="00FC4919" w:rsidP="00FC4919">
            <w:pPr>
              <w:pStyle w:val="ListParagraph"/>
              <w:numPr>
                <w:ilvl w:val="0"/>
                <w:numId w:val="2"/>
              </w:numPr>
            </w:pPr>
            <w:r>
              <w:t>Great communication skill and presentation</w:t>
            </w:r>
          </w:p>
          <w:p w14:paraId="6AC24784" w14:textId="3259F19D" w:rsidR="00682F1D" w:rsidRDefault="00682F1D" w:rsidP="00FC4919">
            <w:pPr>
              <w:pStyle w:val="ListParagraph"/>
              <w:numPr>
                <w:ilvl w:val="0"/>
                <w:numId w:val="2"/>
              </w:numPr>
            </w:pPr>
            <w:r>
              <w:t>QA and automation tester for regulatory reporting project</w:t>
            </w:r>
          </w:p>
          <w:p w14:paraId="535E5B46" w14:textId="77777777" w:rsidR="00036450" w:rsidRDefault="00036450" w:rsidP="00036450"/>
          <w:sdt>
            <w:sdtPr>
              <w:id w:val="-1954003311"/>
              <w:placeholder>
                <w:docPart w:val="4399AD4C6A604FEB8252EDDCA54ACDAE"/>
              </w:placeholder>
              <w:temporary/>
              <w:showingPlcHdr/>
              <w15:appearance w15:val="hidden"/>
            </w:sdtPr>
            <w:sdtEndPr/>
            <w:sdtContent>
              <w:p w14:paraId="65E06E82" w14:textId="77777777" w:rsidR="00036450" w:rsidRPr="00CB0055" w:rsidRDefault="00CB0055" w:rsidP="00CB0055">
                <w:pPr>
                  <w:pStyle w:val="Heading3"/>
                </w:pPr>
                <w:r w:rsidRPr="00CB0055">
                  <w:t>Contact</w:t>
                </w:r>
              </w:p>
            </w:sdtContent>
          </w:sdt>
          <w:sdt>
            <w:sdtPr>
              <w:id w:val="1111563247"/>
              <w:placeholder>
                <w:docPart w:val="841CE398FB484CCEB943ECC426C51E61"/>
              </w:placeholder>
              <w:temporary/>
              <w:showingPlcHdr/>
              <w15:appearance w15:val="hidden"/>
            </w:sdtPr>
            <w:sdtEndPr/>
            <w:sdtContent>
              <w:p w14:paraId="6DFC6883" w14:textId="77777777" w:rsidR="004D3011" w:rsidRDefault="004D3011" w:rsidP="004D3011">
                <w:r w:rsidRPr="004D3011">
                  <w:t>PHONE:</w:t>
                </w:r>
              </w:p>
            </w:sdtContent>
          </w:sdt>
          <w:p w14:paraId="07424A07" w14:textId="064A49BC" w:rsidR="004D3011" w:rsidRDefault="003E6A56" w:rsidP="004D3011">
            <w:r>
              <w:t>9765090819</w:t>
            </w:r>
          </w:p>
          <w:p w14:paraId="151E9954" w14:textId="77777777" w:rsidR="004D3011" w:rsidRPr="004D3011" w:rsidRDefault="004D3011" w:rsidP="004D3011"/>
          <w:sdt>
            <w:sdtPr>
              <w:id w:val="-240260293"/>
              <w:placeholder>
                <w:docPart w:val="BB6DE03FB2AD49248542C388E87505CC"/>
              </w:placeholder>
              <w:temporary/>
              <w:showingPlcHdr/>
              <w15:appearance w15:val="hidden"/>
            </w:sdtPr>
            <w:sdtEndPr/>
            <w:sdtContent>
              <w:p w14:paraId="6BC500F9" w14:textId="77777777" w:rsidR="004D3011" w:rsidRDefault="004D3011" w:rsidP="004D3011">
                <w:r w:rsidRPr="004D3011">
                  <w:t>EMAIL:</w:t>
                </w:r>
              </w:p>
            </w:sdtContent>
          </w:sdt>
          <w:p w14:paraId="7FC34E8F" w14:textId="72607D4E" w:rsidR="00036450" w:rsidRPr="00E4381A" w:rsidRDefault="003E6A56" w:rsidP="004D3011">
            <w:pPr>
              <w:rPr>
                <w:rStyle w:val="Hyperlink"/>
              </w:rPr>
            </w:pPr>
            <w:r>
              <w:t>prabmv@gmail.com</w:t>
            </w:r>
          </w:p>
          <w:sdt>
            <w:sdtPr>
              <w:id w:val="-1444214663"/>
              <w:placeholder>
                <w:docPart w:val="9B158A42894F46659DF3A9388F50FD45"/>
              </w:placeholder>
              <w:temporary/>
              <w:showingPlcHdr/>
              <w15:appearance w15:val="hidden"/>
            </w:sdtPr>
            <w:sdtEndPr/>
            <w:sdtContent>
              <w:p w14:paraId="02A9B8C4" w14:textId="77777777" w:rsidR="004D3011" w:rsidRPr="00CB0055" w:rsidRDefault="00CB0055" w:rsidP="00CB0055">
                <w:pPr>
                  <w:pStyle w:val="Heading3"/>
                </w:pPr>
                <w:r w:rsidRPr="00CB0055">
                  <w:t>Hobbies</w:t>
                </w:r>
              </w:p>
            </w:sdtContent>
          </w:sdt>
          <w:p w14:paraId="4421F193" w14:textId="669ED00B" w:rsidR="004D3011" w:rsidRDefault="003E6A56" w:rsidP="004D3011">
            <w:r>
              <w:t>Reading</w:t>
            </w:r>
          </w:p>
          <w:p w14:paraId="653D5AFC" w14:textId="52CA6722" w:rsidR="004D3011" w:rsidRDefault="003E6A56" w:rsidP="004D3011">
            <w:r>
              <w:t>Playing Cricket, Carrom and TT</w:t>
            </w:r>
          </w:p>
          <w:p w14:paraId="7DD86A6E" w14:textId="32F6D82A" w:rsidR="004D3011" w:rsidRDefault="003E6A56" w:rsidP="004D3011">
            <w:r>
              <w:t>Listening to music</w:t>
            </w:r>
          </w:p>
          <w:p w14:paraId="72780BF3" w14:textId="291E32F8" w:rsidR="004D3011" w:rsidRPr="004D3011" w:rsidRDefault="004D3011" w:rsidP="004D3011"/>
        </w:tc>
        <w:tc>
          <w:tcPr>
            <w:tcW w:w="720" w:type="dxa"/>
          </w:tcPr>
          <w:p w14:paraId="026F4B36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sdt>
            <w:sdtPr>
              <w:id w:val="1049110328"/>
              <w:placeholder>
                <w:docPart w:val="1C903D3570AB45A3A0A8C739014F9D17"/>
              </w:placeholder>
              <w:temporary/>
              <w:showingPlcHdr/>
              <w15:appearance w15:val="hidden"/>
            </w:sdtPr>
            <w:sdtEndPr/>
            <w:sdtContent>
              <w:p w14:paraId="02A519AF" w14:textId="77777777" w:rsidR="001B2ABD" w:rsidRDefault="00E25A26" w:rsidP="00036450">
                <w:pPr>
                  <w:pStyle w:val="Heading2"/>
                </w:pPr>
                <w:r w:rsidRPr="00036450">
                  <w:t>EDUCATION</w:t>
                </w:r>
              </w:p>
            </w:sdtContent>
          </w:sdt>
          <w:p w14:paraId="5C4D24C6" w14:textId="5147E614" w:rsidR="00036450" w:rsidRDefault="003E6A56" w:rsidP="00036450">
            <w:r>
              <w:t xml:space="preserve">Completed Bachelor of Engineering in Information Technology from Pune University </w:t>
            </w:r>
          </w:p>
          <w:sdt>
            <w:sdtPr>
              <w:id w:val="1001553383"/>
              <w:placeholder>
                <w:docPart w:val="3DA63F9EC0324605AF6347084A616D0A"/>
              </w:placeholder>
              <w:temporary/>
              <w:showingPlcHdr/>
              <w15:appearance w15:val="hidden"/>
            </w:sdtPr>
            <w:sdtEndPr/>
            <w:sdtContent>
              <w:p w14:paraId="1688B57F" w14:textId="77777777" w:rsidR="00036450" w:rsidRDefault="00036450" w:rsidP="00036450">
                <w:pPr>
                  <w:pStyle w:val="Heading2"/>
                </w:pPr>
                <w:r w:rsidRPr="00036450">
                  <w:t>WORK EXPERIENCE</w:t>
                </w:r>
              </w:p>
            </w:sdtContent>
          </w:sdt>
          <w:p w14:paraId="15A77C64" w14:textId="155FF3F1" w:rsidR="00036450" w:rsidRDefault="003E6A56" w:rsidP="00B359E4">
            <w:pPr>
              <w:pStyle w:val="Heading4"/>
              <w:rPr>
                <w:bCs/>
              </w:rPr>
            </w:pPr>
            <w:r>
              <w:t xml:space="preserve">Quinnox </w:t>
            </w:r>
            <w:r w:rsidRPr="00036450">
              <w:t>[</w:t>
            </w:r>
            <w:r>
              <w:t>Test engineer]</w:t>
            </w:r>
          </w:p>
          <w:p w14:paraId="33B6F917" w14:textId="0CBE972C" w:rsidR="004D3011" w:rsidRDefault="003E6A56" w:rsidP="003E6A56">
            <w:pPr>
              <w:pStyle w:val="Heading4"/>
            </w:pPr>
            <w:r>
              <w:t xml:space="preserve">Cognizant Technology Solution [Automation Engineer and ETL </w:t>
            </w:r>
            <w:r w:rsidR="00682F1D">
              <w:t xml:space="preserve">Test </w:t>
            </w:r>
            <w:r>
              <w:t>Lead]</w:t>
            </w:r>
          </w:p>
          <w:p w14:paraId="05EE0D52" w14:textId="75AE1B26" w:rsidR="003E6A56" w:rsidRDefault="003E6A56" w:rsidP="003E6A56">
            <w:pPr>
              <w:pStyle w:val="Heading4"/>
            </w:pPr>
            <w:r>
              <w:t>Barclays Technology Centre Pune [Assistant Vice President]</w:t>
            </w:r>
          </w:p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18"/>
                <w:szCs w:val="22"/>
              </w:rPr>
              <w:id w:val="1669594239"/>
              <w:placeholder>
                <w:docPart w:val="01CA8C93E29045EE9621EBDD66866CB6"/>
              </w:placeholder>
              <w:temporary/>
              <w:showingPlcHdr/>
              <w15:appearance w15:val="hidden"/>
            </w:sdtPr>
            <w:sdtEndPr/>
            <w:sdtContent>
              <w:p w14:paraId="0D7EC58B" w14:textId="77777777" w:rsidR="00036450" w:rsidRPr="003E6A56" w:rsidRDefault="00180329" w:rsidP="00036450">
                <w:pPr>
                  <w:pStyle w:val="Heading2"/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sz w:val="18"/>
                    <w:szCs w:val="22"/>
                  </w:rPr>
                </w:pPr>
                <w:r w:rsidRPr="003E6A56">
                  <w:rPr>
                    <w:rFonts w:asciiTheme="minorHAnsi" w:eastAsiaTheme="minorEastAsia" w:hAnsiTheme="minorHAnsi" w:cstheme="minorBidi"/>
                    <w:sz w:val="18"/>
                    <w:szCs w:val="22"/>
                  </w:rPr>
                  <w:t>SKILLS</w:t>
                </w:r>
              </w:p>
            </w:sdtContent>
          </w:sdt>
          <w:p w14:paraId="6F019A79" w14:textId="3F96E0E9" w:rsidR="003E6A56" w:rsidRDefault="00FC4919" w:rsidP="00FC4919">
            <w:pPr>
              <w:pStyle w:val="ListParagraph"/>
              <w:numPr>
                <w:ilvl w:val="0"/>
                <w:numId w:val="3"/>
              </w:numPr>
            </w:pPr>
            <w:r>
              <w:t>Unix Operating system</w:t>
            </w:r>
          </w:p>
          <w:p w14:paraId="1A3F326C" w14:textId="3526F4A8" w:rsidR="00682F1D" w:rsidRDefault="00682F1D" w:rsidP="00FC4919">
            <w:pPr>
              <w:pStyle w:val="ListParagraph"/>
              <w:numPr>
                <w:ilvl w:val="0"/>
                <w:numId w:val="3"/>
              </w:numPr>
            </w:pPr>
            <w:r>
              <w:t>QA and Automation Tester (QTP and Selenium)</w:t>
            </w:r>
          </w:p>
          <w:p w14:paraId="01DDCDA5" w14:textId="6821EB68" w:rsidR="00682F1D" w:rsidRDefault="00682F1D" w:rsidP="00FC4919">
            <w:pPr>
              <w:pStyle w:val="ListParagraph"/>
              <w:numPr>
                <w:ilvl w:val="0"/>
                <w:numId w:val="3"/>
              </w:numPr>
            </w:pPr>
            <w:r>
              <w:t>ETL Test lead</w:t>
            </w:r>
          </w:p>
          <w:p w14:paraId="28205B09" w14:textId="77777777" w:rsidR="00FC4919" w:rsidRDefault="00FC4919" w:rsidP="00FC4919">
            <w:pPr>
              <w:pStyle w:val="ListParagraph"/>
              <w:numPr>
                <w:ilvl w:val="0"/>
                <w:numId w:val="3"/>
              </w:numPr>
            </w:pPr>
            <w:r>
              <w:t>Abinitio</w:t>
            </w:r>
          </w:p>
          <w:p w14:paraId="1360740A" w14:textId="77777777" w:rsidR="00FC4919" w:rsidRDefault="00FC4919" w:rsidP="00FC4919">
            <w:pPr>
              <w:pStyle w:val="ListParagraph"/>
              <w:numPr>
                <w:ilvl w:val="0"/>
                <w:numId w:val="3"/>
              </w:numPr>
            </w:pPr>
            <w:r>
              <w:t>Informatica</w:t>
            </w:r>
          </w:p>
          <w:p w14:paraId="50DC144F" w14:textId="77777777" w:rsidR="00FC4919" w:rsidRDefault="00FC4919" w:rsidP="00FC4919">
            <w:pPr>
              <w:pStyle w:val="ListParagraph"/>
              <w:numPr>
                <w:ilvl w:val="0"/>
                <w:numId w:val="3"/>
              </w:numPr>
            </w:pPr>
            <w:r>
              <w:t>Oracle and Teradata DB</w:t>
            </w:r>
          </w:p>
          <w:p w14:paraId="7333279C" w14:textId="77777777" w:rsidR="00FC4919" w:rsidRDefault="00FC4919" w:rsidP="00FC4919">
            <w:pPr>
              <w:pStyle w:val="ListParagraph"/>
              <w:numPr>
                <w:ilvl w:val="0"/>
                <w:numId w:val="3"/>
              </w:numPr>
            </w:pPr>
            <w:r>
              <w:t>Python and it’s Data science Library</w:t>
            </w:r>
          </w:p>
          <w:p w14:paraId="45C60833" w14:textId="77777777" w:rsidR="00FC4919" w:rsidRDefault="00FC4919" w:rsidP="00FC4919">
            <w:pPr>
              <w:pStyle w:val="ListParagraph"/>
              <w:numPr>
                <w:ilvl w:val="0"/>
                <w:numId w:val="3"/>
              </w:numPr>
            </w:pPr>
            <w:r>
              <w:t>Agile Methodology</w:t>
            </w:r>
          </w:p>
          <w:p w14:paraId="278442D6" w14:textId="77777777" w:rsidR="00FC4919" w:rsidRDefault="00FC4919" w:rsidP="00FC4919">
            <w:pPr>
              <w:pStyle w:val="ListParagraph"/>
              <w:numPr>
                <w:ilvl w:val="0"/>
                <w:numId w:val="3"/>
              </w:numPr>
            </w:pPr>
            <w:r>
              <w:t>JIRA and HP quality Centre</w:t>
            </w:r>
          </w:p>
          <w:p w14:paraId="04D0407F" w14:textId="77777777" w:rsidR="00FC4919" w:rsidRDefault="00FC4919" w:rsidP="00FC4919">
            <w:pPr>
              <w:pStyle w:val="ListParagraph"/>
              <w:numPr>
                <w:ilvl w:val="0"/>
                <w:numId w:val="3"/>
              </w:numPr>
            </w:pPr>
            <w:r>
              <w:t>GIT, GITHUB and Jenkins</w:t>
            </w:r>
          </w:p>
          <w:p w14:paraId="71B021BC" w14:textId="77777777" w:rsidR="00014F43" w:rsidRDefault="00014F43" w:rsidP="00FC4919">
            <w:pPr>
              <w:pStyle w:val="ListParagraph"/>
              <w:numPr>
                <w:ilvl w:val="0"/>
                <w:numId w:val="3"/>
              </w:numPr>
            </w:pPr>
            <w:r>
              <w:t>Selenium and QTP</w:t>
            </w:r>
          </w:p>
          <w:p w14:paraId="4CCD7DAA" w14:textId="77777777" w:rsidR="00C121BD" w:rsidRDefault="00C121BD" w:rsidP="00FC4919">
            <w:pPr>
              <w:pStyle w:val="ListParagraph"/>
              <w:numPr>
                <w:ilvl w:val="0"/>
                <w:numId w:val="3"/>
              </w:numPr>
            </w:pPr>
            <w:r>
              <w:t>Unix and Bash shell scripting</w:t>
            </w:r>
          </w:p>
          <w:p w14:paraId="6778214B" w14:textId="77777777" w:rsidR="00C121BD" w:rsidRDefault="00C121BD" w:rsidP="00FC4919">
            <w:pPr>
              <w:pStyle w:val="ListParagraph"/>
              <w:numPr>
                <w:ilvl w:val="0"/>
                <w:numId w:val="3"/>
              </w:numPr>
            </w:pPr>
            <w:r>
              <w:t>Bitbucket</w:t>
            </w:r>
          </w:p>
          <w:p w14:paraId="536D2556" w14:textId="6D9C10F5" w:rsidR="00C121BD" w:rsidRPr="00FC4919" w:rsidRDefault="00C121BD" w:rsidP="00FC4919">
            <w:pPr>
              <w:pStyle w:val="ListParagraph"/>
              <w:numPr>
                <w:ilvl w:val="0"/>
                <w:numId w:val="3"/>
              </w:numPr>
            </w:pPr>
            <w:r>
              <w:t>Agile Central</w:t>
            </w:r>
          </w:p>
        </w:tc>
      </w:tr>
    </w:tbl>
    <w:p w14:paraId="74163D56" w14:textId="77777777" w:rsidR="0043117B" w:rsidRDefault="00C849FD" w:rsidP="000C45FF">
      <w:pPr>
        <w:tabs>
          <w:tab w:val="left" w:pos="990"/>
        </w:tabs>
      </w:pPr>
    </w:p>
    <w:sectPr w:rsidR="0043117B" w:rsidSect="000C45FF">
      <w:head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10A8B5" w14:textId="77777777" w:rsidR="00C849FD" w:rsidRDefault="00C849FD" w:rsidP="000C45FF">
      <w:r>
        <w:separator/>
      </w:r>
    </w:p>
  </w:endnote>
  <w:endnote w:type="continuationSeparator" w:id="0">
    <w:p w14:paraId="01B5B8AF" w14:textId="77777777" w:rsidR="00C849FD" w:rsidRDefault="00C849FD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75302E" w14:textId="77777777" w:rsidR="00C849FD" w:rsidRDefault="00C849FD" w:rsidP="000C45FF">
      <w:r>
        <w:separator/>
      </w:r>
    </w:p>
  </w:footnote>
  <w:footnote w:type="continuationSeparator" w:id="0">
    <w:p w14:paraId="73349416" w14:textId="77777777" w:rsidR="00C849FD" w:rsidRDefault="00C849FD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69629F" w14:textId="77777777" w:rsidR="000C45FF" w:rsidRDefault="000C45F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F005D86" wp14:editId="6C109E0A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172FA"/>
    <w:multiLevelType w:val="hybridMultilevel"/>
    <w:tmpl w:val="4100F5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E7221D"/>
    <w:multiLevelType w:val="hybridMultilevel"/>
    <w:tmpl w:val="F350F4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9F61CC"/>
    <w:multiLevelType w:val="multilevel"/>
    <w:tmpl w:val="58B6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A56"/>
    <w:rsid w:val="00014F43"/>
    <w:rsid w:val="00036450"/>
    <w:rsid w:val="00037A19"/>
    <w:rsid w:val="00094499"/>
    <w:rsid w:val="000C45FF"/>
    <w:rsid w:val="000E3FD1"/>
    <w:rsid w:val="00112054"/>
    <w:rsid w:val="001525E1"/>
    <w:rsid w:val="00180329"/>
    <w:rsid w:val="0019001F"/>
    <w:rsid w:val="001A74A5"/>
    <w:rsid w:val="001B2ABD"/>
    <w:rsid w:val="001E0391"/>
    <w:rsid w:val="001E1759"/>
    <w:rsid w:val="001F1ECC"/>
    <w:rsid w:val="002400EB"/>
    <w:rsid w:val="00256CF7"/>
    <w:rsid w:val="00281FD5"/>
    <w:rsid w:val="0028611B"/>
    <w:rsid w:val="0030481B"/>
    <w:rsid w:val="003156FC"/>
    <w:rsid w:val="003254B5"/>
    <w:rsid w:val="0037121F"/>
    <w:rsid w:val="003A6B7D"/>
    <w:rsid w:val="003B06CA"/>
    <w:rsid w:val="003E6A56"/>
    <w:rsid w:val="004071FC"/>
    <w:rsid w:val="00445947"/>
    <w:rsid w:val="004813B3"/>
    <w:rsid w:val="00496591"/>
    <w:rsid w:val="004C63E4"/>
    <w:rsid w:val="004D3011"/>
    <w:rsid w:val="005262AC"/>
    <w:rsid w:val="005E39D5"/>
    <w:rsid w:val="00600670"/>
    <w:rsid w:val="0062123A"/>
    <w:rsid w:val="00646E75"/>
    <w:rsid w:val="006771D0"/>
    <w:rsid w:val="00682F1D"/>
    <w:rsid w:val="00715FCB"/>
    <w:rsid w:val="00743101"/>
    <w:rsid w:val="007775E1"/>
    <w:rsid w:val="007867A0"/>
    <w:rsid w:val="007927F5"/>
    <w:rsid w:val="00802CA0"/>
    <w:rsid w:val="009260CD"/>
    <w:rsid w:val="00952C25"/>
    <w:rsid w:val="00A2118D"/>
    <w:rsid w:val="00AD76E2"/>
    <w:rsid w:val="00B20152"/>
    <w:rsid w:val="00B359E4"/>
    <w:rsid w:val="00B57D98"/>
    <w:rsid w:val="00B70850"/>
    <w:rsid w:val="00C066B6"/>
    <w:rsid w:val="00C121BD"/>
    <w:rsid w:val="00C37BA1"/>
    <w:rsid w:val="00C4674C"/>
    <w:rsid w:val="00C506CF"/>
    <w:rsid w:val="00C72BED"/>
    <w:rsid w:val="00C849FD"/>
    <w:rsid w:val="00C9578B"/>
    <w:rsid w:val="00CB0055"/>
    <w:rsid w:val="00D2522B"/>
    <w:rsid w:val="00D2619E"/>
    <w:rsid w:val="00D422DE"/>
    <w:rsid w:val="00D5459D"/>
    <w:rsid w:val="00DA1F4D"/>
    <w:rsid w:val="00DD172A"/>
    <w:rsid w:val="00E25A26"/>
    <w:rsid w:val="00E4381A"/>
    <w:rsid w:val="00E55D74"/>
    <w:rsid w:val="00F60274"/>
    <w:rsid w:val="00F77FB9"/>
    <w:rsid w:val="00FB068F"/>
    <w:rsid w:val="00FC4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2832A0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D5459D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D5459D"/>
    <w:rPr>
      <w:rFonts w:asciiTheme="majorHAnsi" w:eastAsiaTheme="majorEastAsia" w:hAnsiTheme="majorHAnsi" w:cstheme="majorBidi"/>
      <w:b/>
      <w:caps/>
      <w:color w:val="548AB7" w:themeColor="accent1" w:themeShade="BF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paragraph" w:styleId="ListParagraph">
    <w:name w:val="List Paragraph"/>
    <w:basedOn w:val="Normal"/>
    <w:uiPriority w:val="34"/>
    <w:semiHidden/>
    <w:qFormat/>
    <w:rsid w:val="00FC49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02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atik090490\AppData\Local\Microsoft\Office\16.0\DTS\en-US%7b56136F72-6178-4A9C-8F8A-A429766027FC%7d\%7b859967A9-0BC7-409A-967C-607B247C2E0B%7dtf00546271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3496FE0BFDC41BD9CC4AED798AF2B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F52781-9189-4734-8D94-DCD9595F2C6E}"/>
      </w:docPartPr>
      <w:docPartBody>
        <w:p w:rsidR="003E779C" w:rsidRDefault="00A14F6E">
          <w:pPr>
            <w:pStyle w:val="D3496FE0BFDC41BD9CC4AED798AF2BB0"/>
          </w:pPr>
          <w:r w:rsidRPr="00D5459D">
            <w:t>Profile</w:t>
          </w:r>
        </w:p>
      </w:docPartBody>
    </w:docPart>
    <w:docPart>
      <w:docPartPr>
        <w:name w:val="4399AD4C6A604FEB8252EDDCA54ACD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545887-2139-42F4-BCAC-5DAE15972AB8}"/>
      </w:docPartPr>
      <w:docPartBody>
        <w:p w:rsidR="003E779C" w:rsidRDefault="00A14F6E">
          <w:pPr>
            <w:pStyle w:val="4399AD4C6A604FEB8252EDDCA54ACDAE"/>
          </w:pPr>
          <w:r w:rsidRPr="00CB0055">
            <w:t>Contact</w:t>
          </w:r>
        </w:p>
      </w:docPartBody>
    </w:docPart>
    <w:docPart>
      <w:docPartPr>
        <w:name w:val="841CE398FB484CCEB943ECC426C51E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287F80-A2FE-4252-953E-ED5ECEA998FA}"/>
      </w:docPartPr>
      <w:docPartBody>
        <w:p w:rsidR="003E779C" w:rsidRDefault="00A14F6E">
          <w:pPr>
            <w:pStyle w:val="841CE398FB484CCEB943ECC426C51E61"/>
          </w:pPr>
          <w:r w:rsidRPr="004D3011">
            <w:t>PHONE:</w:t>
          </w:r>
        </w:p>
      </w:docPartBody>
    </w:docPart>
    <w:docPart>
      <w:docPartPr>
        <w:name w:val="BB6DE03FB2AD49248542C388E87505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1437FD-6C10-4646-84ED-709CFF1E32CC}"/>
      </w:docPartPr>
      <w:docPartBody>
        <w:p w:rsidR="003E779C" w:rsidRDefault="00A14F6E">
          <w:pPr>
            <w:pStyle w:val="BB6DE03FB2AD49248542C388E87505CC"/>
          </w:pPr>
          <w:r w:rsidRPr="004D3011">
            <w:t>EMAIL:</w:t>
          </w:r>
        </w:p>
      </w:docPartBody>
    </w:docPart>
    <w:docPart>
      <w:docPartPr>
        <w:name w:val="9B158A42894F46659DF3A9388F50FD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C88294-0572-41F2-BBEA-B75DAEFD1C53}"/>
      </w:docPartPr>
      <w:docPartBody>
        <w:p w:rsidR="003E779C" w:rsidRDefault="00A14F6E">
          <w:pPr>
            <w:pStyle w:val="9B158A42894F46659DF3A9388F50FD45"/>
          </w:pPr>
          <w:r w:rsidRPr="00CB0055">
            <w:t>Hobbies</w:t>
          </w:r>
        </w:p>
      </w:docPartBody>
    </w:docPart>
    <w:docPart>
      <w:docPartPr>
        <w:name w:val="1C903D3570AB45A3A0A8C739014F9D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A9ED46-32E1-4CE1-A97F-9DB354B3D9D0}"/>
      </w:docPartPr>
      <w:docPartBody>
        <w:p w:rsidR="003E779C" w:rsidRDefault="00A14F6E">
          <w:pPr>
            <w:pStyle w:val="1C903D3570AB45A3A0A8C739014F9D17"/>
          </w:pPr>
          <w:r w:rsidRPr="00036450">
            <w:t>EDUCATION</w:t>
          </w:r>
        </w:p>
      </w:docPartBody>
    </w:docPart>
    <w:docPart>
      <w:docPartPr>
        <w:name w:val="3DA63F9EC0324605AF6347084A616D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481DF2-0A78-4BE0-93C6-3C706189AD0C}"/>
      </w:docPartPr>
      <w:docPartBody>
        <w:p w:rsidR="003E779C" w:rsidRDefault="00A14F6E">
          <w:pPr>
            <w:pStyle w:val="3DA63F9EC0324605AF6347084A616D0A"/>
          </w:pPr>
          <w:r w:rsidRPr="00036450">
            <w:t>WORK EXPERIENCE</w:t>
          </w:r>
        </w:p>
      </w:docPartBody>
    </w:docPart>
    <w:docPart>
      <w:docPartPr>
        <w:name w:val="01CA8C93E29045EE9621EBDD66866C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944E96-121D-4463-AB93-3F1EF1C2B867}"/>
      </w:docPartPr>
      <w:docPartBody>
        <w:p w:rsidR="003E779C" w:rsidRDefault="00A14F6E">
          <w:pPr>
            <w:pStyle w:val="01CA8C93E29045EE9621EBDD66866CB6"/>
          </w:pPr>
          <w:r w:rsidRPr="00036450">
            <w:rPr>
              <w:rStyle w:val="Heading2Char"/>
            </w:rP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26C"/>
    <w:rsid w:val="003E779C"/>
    <w:rsid w:val="007A073F"/>
    <w:rsid w:val="00A14F6E"/>
    <w:rsid w:val="00D40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3496FE0BFDC41BD9CC4AED798AF2BB0">
    <w:name w:val="D3496FE0BFDC41BD9CC4AED798AF2BB0"/>
  </w:style>
  <w:style w:type="paragraph" w:customStyle="1" w:styleId="4399AD4C6A604FEB8252EDDCA54ACDAE">
    <w:name w:val="4399AD4C6A604FEB8252EDDCA54ACDAE"/>
  </w:style>
  <w:style w:type="paragraph" w:customStyle="1" w:styleId="841CE398FB484CCEB943ECC426C51E61">
    <w:name w:val="841CE398FB484CCEB943ECC426C51E61"/>
  </w:style>
  <w:style w:type="paragraph" w:customStyle="1" w:styleId="BB6DE03FB2AD49248542C388E87505CC">
    <w:name w:val="BB6DE03FB2AD49248542C388E87505CC"/>
  </w:style>
  <w:style w:type="character" w:styleId="Hyperlink">
    <w:name w:val="Hyperlink"/>
    <w:basedOn w:val="DefaultParagraphFont"/>
    <w:uiPriority w:val="99"/>
    <w:unhideWhenUsed/>
    <w:rPr>
      <w:color w:val="C45911" w:themeColor="accent2" w:themeShade="BF"/>
      <w:u w:val="single"/>
    </w:rPr>
  </w:style>
  <w:style w:type="paragraph" w:customStyle="1" w:styleId="9B158A42894F46659DF3A9388F50FD45">
    <w:name w:val="9B158A42894F46659DF3A9388F50FD45"/>
  </w:style>
  <w:style w:type="paragraph" w:customStyle="1" w:styleId="1C903D3570AB45A3A0A8C739014F9D17">
    <w:name w:val="1C903D3570AB45A3A0A8C739014F9D17"/>
  </w:style>
  <w:style w:type="paragraph" w:customStyle="1" w:styleId="3DA63F9EC0324605AF6347084A616D0A">
    <w:name w:val="3DA63F9EC0324605AF6347084A616D0A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szCs w:val="26"/>
      <w:lang w:val="en-US" w:eastAsia="ja-JP"/>
    </w:rPr>
  </w:style>
  <w:style w:type="paragraph" w:customStyle="1" w:styleId="01CA8C93E29045EE9621EBDD66866CB6">
    <w:name w:val="01CA8C93E29045EE9621EBDD66866CB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{859967A9-0BC7-409A-967C-607B247C2E0B}tf00546271_win32</Template>
  <TotalTime>0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2021-12-09T13:45:00Z</dcterms:created>
  <dcterms:modified xsi:type="dcterms:W3CDTF">2021-12-09T13:46:00Z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